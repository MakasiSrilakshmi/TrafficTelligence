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TrafficTelligence: Advanced Traffic Volume Estimation with Machine Learning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1. INTRODUCTION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1.1 Project Overview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TrafficTelligence is an intelligent traffic forecasting system powered by machine learning. It predicts real-time traffic volume based on factors like weather, day/time, and historical trends. This project empowers city planners and commuters with data-driven insights to reduce congestion and improve road usage.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1.2 Purpose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The purpose of this project is to develop a system that leverages ML to estimate traffic volume with precision, helping city authorities plan efficiently and allowing travelers to make smarter commuting choices.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2. IDEATION PHASE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2.1 Problem Statement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Increasing urban traffic leads to congestion, time loss, and pollution. A lack of predictive traffic systems limits proactive planning.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2.2 Empathy Map Canvas</w:t>
      </w:r>
    </w:p>
    <w:p w:rsidR="00E36A15" w:rsidRPr="00E36A15" w:rsidRDefault="00E36A15" w:rsidP="00E36A15">
      <w:pPr>
        <w:numPr>
          <w:ilvl w:val="0"/>
          <w:numId w:val="1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Think &amp; Feel:</w:t>
      </w:r>
      <w:r w:rsidRPr="00E36A15">
        <w:rPr>
          <w:lang w:bidi="te-IN"/>
        </w:rPr>
        <w:t xml:space="preserve"> Wants accurate forecasts</w:t>
      </w:r>
    </w:p>
    <w:p w:rsidR="00E36A15" w:rsidRPr="00E36A15" w:rsidRDefault="00E36A15" w:rsidP="00E36A15">
      <w:pPr>
        <w:numPr>
          <w:ilvl w:val="0"/>
          <w:numId w:val="1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Hear:</w:t>
      </w:r>
      <w:r w:rsidRPr="00E36A15">
        <w:rPr>
          <w:lang w:bidi="te-IN"/>
        </w:rPr>
        <w:t xml:space="preserve"> Complaints about traffic</w:t>
      </w:r>
    </w:p>
    <w:p w:rsidR="00E36A15" w:rsidRPr="00E36A15" w:rsidRDefault="00E36A15" w:rsidP="00E36A15">
      <w:pPr>
        <w:numPr>
          <w:ilvl w:val="0"/>
          <w:numId w:val="1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See:</w:t>
      </w:r>
      <w:r w:rsidRPr="00E36A15">
        <w:rPr>
          <w:lang w:bidi="te-IN"/>
        </w:rPr>
        <w:t xml:space="preserve"> Congestion everywhere</w:t>
      </w:r>
    </w:p>
    <w:p w:rsidR="00E36A15" w:rsidRPr="00E36A15" w:rsidRDefault="00E36A15" w:rsidP="00E36A15">
      <w:pPr>
        <w:numPr>
          <w:ilvl w:val="0"/>
          <w:numId w:val="1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Say &amp; Do:</w:t>
      </w:r>
      <w:r w:rsidRPr="00E36A15">
        <w:rPr>
          <w:lang w:bidi="te-IN"/>
        </w:rPr>
        <w:t xml:space="preserve"> Plans trips inefficiently</w:t>
      </w:r>
    </w:p>
    <w:p w:rsidR="00E36A15" w:rsidRPr="00E36A15" w:rsidRDefault="00E36A15" w:rsidP="00E36A15">
      <w:pPr>
        <w:numPr>
          <w:ilvl w:val="0"/>
          <w:numId w:val="1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Pain:</w:t>
      </w:r>
      <w:r w:rsidRPr="00E36A15">
        <w:rPr>
          <w:lang w:bidi="te-IN"/>
        </w:rPr>
        <w:t xml:space="preserve"> Wasted time in traffic</w:t>
      </w:r>
    </w:p>
    <w:p w:rsidR="00E36A15" w:rsidRPr="00E36A15" w:rsidRDefault="00E36A15" w:rsidP="00E36A15">
      <w:pPr>
        <w:numPr>
          <w:ilvl w:val="0"/>
          <w:numId w:val="1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Gain:</w:t>
      </w:r>
      <w:r w:rsidRPr="00E36A15">
        <w:rPr>
          <w:lang w:bidi="te-IN"/>
        </w:rPr>
        <w:t xml:space="preserve"> Real-time data to improve commute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2.3 Brainstorming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Ideas considered:</w:t>
      </w:r>
    </w:p>
    <w:p w:rsidR="00E36A15" w:rsidRPr="00E36A15" w:rsidRDefault="00E36A15" w:rsidP="00E36A15">
      <w:pPr>
        <w:numPr>
          <w:ilvl w:val="0"/>
          <w:numId w:val="2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Basic traffic dashboard</w:t>
      </w:r>
    </w:p>
    <w:p w:rsidR="00E36A15" w:rsidRPr="00E36A15" w:rsidRDefault="00E36A15" w:rsidP="00E36A15">
      <w:pPr>
        <w:numPr>
          <w:ilvl w:val="0"/>
          <w:numId w:val="2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Real-time Google Maps alternative</w:t>
      </w:r>
    </w:p>
    <w:p w:rsidR="00E36A15" w:rsidRPr="00E36A15" w:rsidRDefault="00E36A15" w:rsidP="00E36A15">
      <w:pPr>
        <w:numPr>
          <w:ilvl w:val="0"/>
          <w:numId w:val="2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Forecast model using weather and time</w:t>
      </w:r>
      <w:r w:rsidRPr="00E36A15">
        <w:rPr>
          <w:lang w:bidi="te-IN"/>
        </w:rPr>
        <w:br/>
        <w:t>Chosen idea: Prediction system with data visualization and downloadable logs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3. REQUIREMENT ANALYSIS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3.1 Customer Journey Map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lastRenderedPageBreak/>
        <w:t>User enters inputs → Backend predicts volume → Output displayed → Log stored → User downloads CSV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3.2 Solution Requirement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Functional Requirements:</w:t>
      </w:r>
      <w:r w:rsidRPr="00E36A15">
        <w:rPr>
          <w:lang w:bidi="te-IN"/>
        </w:rPr>
        <w:t xml:space="preserve"> Traffic prediction, UI interface, log storage</w:t>
      </w:r>
      <w:r w:rsidRPr="00E36A15">
        <w:rPr>
          <w:lang w:bidi="te-IN"/>
        </w:rPr>
        <w:br/>
      </w:r>
      <w:r w:rsidRPr="00E36A15">
        <w:rPr>
          <w:b/>
          <w:bCs/>
          <w:lang w:bidi="te-IN"/>
        </w:rPr>
        <w:t>Non-Functional Requirements:</w:t>
      </w:r>
      <w:r w:rsidRPr="00E36A15">
        <w:rPr>
          <w:lang w:bidi="te-IN"/>
        </w:rPr>
        <w:t xml:space="preserve"> Usability, performance, scalability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3.3 Data Flow Diagram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See attached diagram (Image included in full submission).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3.4 Technology Stack</w:t>
      </w:r>
    </w:p>
    <w:p w:rsidR="00E36A15" w:rsidRPr="00E36A15" w:rsidRDefault="00E36A15" w:rsidP="00E36A15">
      <w:pPr>
        <w:numPr>
          <w:ilvl w:val="0"/>
          <w:numId w:val="3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Frontend:</w:t>
      </w:r>
      <w:r w:rsidRPr="00E36A15">
        <w:rPr>
          <w:lang w:bidi="te-IN"/>
        </w:rPr>
        <w:t xml:space="preserve"> HTML, CSS, JS</w:t>
      </w:r>
    </w:p>
    <w:p w:rsidR="00E36A15" w:rsidRPr="00E36A15" w:rsidRDefault="00E36A15" w:rsidP="00E36A15">
      <w:pPr>
        <w:numPr>
          <w:ilvl w:val="0"/>
          <w:numId w:val="3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Backend:</w:t>
      </w:r>
      <w:r w:rsidRPr="00E36A15">
        <w:rPr>
          <w:lang w:bidi="te-IN"/>
        </w:rPr>
        <w:t xml:space="preserve"> Python (Flask)</w:t>
      </w:r>
    </w:p>
    <w:p w:rsidR="00E36A15" w:rsidRPr="00E36A15" w:rsidRDefault="00E36A15" w:rsidP="00E36A15">
      <w:pPr>
        <w:numPr>
          <w:ilvl w:val="0"/>
          <w:numId w:val="3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ML:</w:t>
      </w:r>
      <w:r w:rsidRPr="00E36A15">
        <w:rPr>
          <w:lang w:bidi="te-IN"/>
        </w:rPr>
        <w:t xml:space="preserve"> Scikit-learn</w:t>
      </w:r>
    </w:p>
    <w:p w:rsidR="00E36A15" w:rsidRPr="00E36A15" w:rsidRDefault="00E36A15" w:rsidP="00E36A15">
      <w:pPr>
        <w:numPr>
          <w:ilvl w:val="0"/>
          <w:numId w:val="3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Database:</w:t>
      </w:r>
      <w:r w:rsidRPr="00E36A15">
        <w:rPr>
          <w:lang w:bidi="te-IN"/>
        </w:rPr>
        <w:t xml:space="preserve"> CSV-based log storage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4. PROJECT DESIGN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4.1 Problem Solution Fit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Real-time traffic prediction is essential to solve congestion and route inefficiency problems.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4.2 Proposed Solution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A lightweight ML-based web app that predicts traffic volume and displays trends using UI and logs.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4.3 Solution Architecture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Flow: UI Input → Backend Flask → ML Model → Prediction + Logging → UI Display + File Log</w:t>
      </w:r>
      <w:r w:rsidRPr="00E36A15">
        <w:rPr>
          <w:lang w:bidi="te-IN"/>
        </w:rPr>
        <w:br/>
        <w:t>(Architecture image included)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5. PROJECT PLANNING &amp; SCHEDULING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5.1 Project Planning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Sprint 1: Data Collection, Preprocessing, Model Training</w:t>
      </w:r>
      <w:r w:rsidRPr="00E36A15">
        <w:rPr>
          <w:lang w:bidi="te-IN"/>
        </w:rPr>
        <w:br/>
        <w:t>Sprint 2: Evaluation, UI design, Visualization, Logs</w:t>
      </w:r>
      <w:r w:rsidRPr="00E36A15">
        <w:rPr>
          <w:lang w:bidi="te-IN"/>
        </w:rPr>
        <w:br/>
        <w:t>Sprint 3: Admin tools, Model upload, Final testing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6. FUNCTIONAL AND PERFORMANCE TESTING</w:t>
      </w:r>
    </w:p>
    <w:p w:rsidR="00E36A15" w:rsidRP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lastRenderedPageBreak/>
        <w:t>6.1 Performance Testing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ML model evaluated using metrics: MAE, RMSE, R2</w:t>
      </w:r>
      <w:r w:rsidRPr="00E36A15">
        <w:rPr>
          <w:lang w:bidi="te-IN"/>
        </w:rPr>
        <w:br/>
        <w:t>Prediction latency under 500ms per request.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7. RESULTS</w:t>
      </w:r>
    </w:p>
    <w:p w:rsidR="00E36A15" w:rsidRDefault="00E36A15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E36A15">
        <w:rPr>
          <w:b/>
          <w:bCs/>
          <w:lang w:bidi="te-IN"/>
        </w:rPr>
        <w:t>7.1 Output Screenshots</w:t>
      </w:r>
    </w:p>
    <w:p w:rsidR="00B31456" w:rsidRDefault="00B31456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B31456">
        <w:rPr>
          <w:b/>
          <w:bCs/>
          <w:lang w:bidi="te-IN"/>
        </w:rPr>
        <w:drawing>
          <wp:inline distT="0" distB="0" distL="0" distR="0">
            <wp:extent cx="5486400" cy="28838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6" w:rsidRDefault="00B31456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B31456">
        <w:rPr>
          <w:b/>
          <w:bCs/>
          <w:lang w:bidi="te-IN"/>
        </w:rPr>
        <w:drawing>
          <wp:inline distT="0" distB="0" distL="0" distR="0">
            <wp:extent cx="5486400" cy="28952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1456">
        <w:rPr>
          <w:b/>
          <w:bCs/>
          <w:lang w:bidi="te-IN"/>
        </w:rPr>
        <w:drawing>
          <wp:inline distT="0" distB="0" distL="0" distR="0">
            <wp:extent cx="5486400" cy="66231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6" w:rsidRDefault="00B31456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B31456">
        <w:rPr>
          <w:b/>
          <w:bCs/>
          <w:lang w:bidi="te-IN"/>
        </w:rPr>
        <w:lastRenderedPageBreak/>
        <w:drawing>
          <wp:inline distT="0" distB="0" distL="0" distR="0">
            <wp:extent cx="5486400" cy="165224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6" w:rsidRDefault="00B31456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 w:rsidRPr="00B31456">
        <w:rPr>
          <w:b/>
          <w:bCs/>
          <w:lang w:bidi="te-IN"/>
        </w:rPr>
        <w:drawing>
          <wp:inline distT="0" distB="0" distL="0" distR="0">
            <wp:extent cx="5486400" cy="275735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5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456" w:rsidRDefault="00B31456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>
        <w:rPr>
          <w:b/>
          <w:bCs/>
          <w:noProof/>
          <w:lang w:bidi="te-IN"/>
        </w:rPr>
        <w:drawing>
          <wp:inline distT="0" distB="0" distL="0" distR="0">
            <wp:extent cx="4888283" cy="1333500"/>
            <wp:effectExtent l="19050" t="0" r="756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821" cy="1334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1456" w:rsidRPr="00E36A15" w:rsidRDefault="00B31456" w:rsidP="00E36A15">
      <w:pPr>
        <w:spacing w:before="100" w:beforeAutospacing="1" w:after="100" w:afterAutospacing="1"/>
        <w:outlineLvl w:val="3"/>
        <w:rPr>
          <w:b/>
          <w:bCs/>
          <w:lang w:bidi="te-IN"/>
        </w:rPr>
      </w:pPr>
      <w:r>
        <w:rPr>
          <w:b/>
          <w:bCs/>
          <w:noProof/>
          <w:lang w:bidi="te-IN"/>
        </w:rPr>
        <w:lastRenderedPageBreak/>
        <w:drawing>
          <wp:inline distT="0" distB="0" distL="0" distR="0">
            <wp:extent cx="5486400" cy="6447295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4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8. ADVANTAGES &amp; DISADVANTAGES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Advantages:</w:t>
      </w:r>
    </w:p>
    <w:p w:rsidR="00E36A15" w:rsidRPr="00E36A15" w:rsidRDefault="00E36A15" w:rsidP="00E36A15">
      <w:pPr>
        <w:numPr>
          <w:ilvl w:val="0"/>
          <w:numId w:val="4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Real-time traffic estimation</w:t>
      </w:r>
    </w:p>
    <w:p w:rsidR="00E36A15" w:rsidRPr="00E36A15" w:rsidRDefault="00E36A15" w:rsidP="00E36A15">
      <w:pPr>
        <w:numPr>
          <w:ilvl w:val="0"/>
          <w:numId w:val="4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Easy to use interface</w:t>
      </w:r>
    </w:p>
    <w:p w:rsidR="00E36A15" w:rsidRPr="00E36A15" w:rsidRDefault="00E36A15" w:rsidP="00E36A15">
      <w:pPr>
        <w:numPr>
          <w:ilvl w:val="0"/>
          <w:numId w:val="4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Lightweight web-based solution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lastRenderedPageBreak/>
        <w:t>Disadvantages:</w:t>
      </w:r>
    </w:p>
    <w:p w:rsidR="00E36A15" w:rsidRPr="00E36A15" w:rsidRDefault="00E36A15" w:rsidP="00E36A15">
      <w:pPr>
        <w:numPr>
          <w:ilvl w:val="0"/>
          <w:numId w:val="5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Predictions rely on static data</w:t>
      </w:r>
    </w:p>
    <w:p w:rsidR="00E36A15" w:rsidRPr="00E36A15" w:rsidRDefault="00E36A15" w:rsidP="00E36A15">
      <w:pPr>
        <w:numPr>
          <w:ilvl w:val="0"/>
          <w:numId w:val="5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Lacks live sensor/GPS inputs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9. CONCLUSION</w:t>
      </w:r>
    </w:p>
    <w:p w:rsidR="00E36A15" w:rsidRPr="00E36A15" w:rsidRDefault="00E36A15" w:rsidP="00E36A15">
      <w:p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TrafficTelligence proves that ML can enhance traffic prediction for smart cities. It can reduce congestion and help better decision-making for commuters and administrators.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10. FUTURE SCOPE</w:t>
      </w:r>
    </w:p>
    <w:p w:rsidR="00E36A15" w:rsidRPr="00E36A15" w:rsidRDefault="00E36A15" w:rsidP="00E36A15">
      <w:pPr>
        <w:numPr>
          <w:ilvl w:val="0"/>
          <w:numId w:val="6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Integrate with real-time traffic APIs</w:t>
      </w:r>
    </w:p>
    <w:p w:rsidR="00E36A15" w:rsidRPr="00E36A15" w:rsidRDefault="00E36A15" w:rsidP="00E36A15">
      <w:pPr>
        <w:numPr>
          <w:ilvl w:val="0"/>
          <w:numId w:val="6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Add GPS and sensor-based input</w:t>
      </w:r>
    </w:p>
    <w:p w:rsidR="00E36A15" w:rsidRPr="00E36A15" w:rsidRDefault="00E36A15" w:rsidP="00E36A15">
      <w:pPr>
        <w:numPr>
          <w:ilvl w:val="0"/>
          <w:numId w:val="6"/>
        </w:numPr>
        <w:spacing w:before="100" w:beforeAutospacing="1" w:after="100" w:afterAutospacing="1"/>
        <w:rPr>
          <w:lang w:bidi="te-IN"/>
        </w:rPr>
      </w:pPr>
      <w:r w:rsidRPr="00E36A15">
        <w:rPr>
          <w:lang w:bidi="te-IN"/>
        </w:rPr>
        <w:t>Deploy to mobile app platform</w:t>
      </w:r>
    </w:p>
    <w:p w:rsidR="00E36A15" w:rsidRPr="00E36A15" w:rsidRDefault="00E36A15" w:rsidP="00E36A15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bidi="te-IN"/>
        </w:rPr>
      </w:pPr>
      <w:r w:rsidRPr="00E36A15">
        <w:rPr>
          <w:b/>
          <w:bCs/>
          <w:sz w:val="27"/>
          <w:szCs w:val="27"/>
          <w:lang w:bidi="te-IN"/>
        </w:rPr>
        <w:t>11. APPENDIX</w:t>
      </w:r>
    </w:p>
    <w:p w:rsidR="00E36A15" w:rsidRPr="00E36A15" w:rsidRDefault="00E36A15" w:rsidP="00E36A15">
      <w:pPr>
        <w:numPr>
          <w:ilvl w:val="0"/>
          <w:numId w:val="7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Source Code:</w:t>
      </w:r>
      <w:r w:rsidRPr="00E36A15">
        <w:rPr>
          <w:lang w:bidi="te-IN"/>
        </w:rPr>
        <w:t xml:space="preserve"> Included in GitHub repo</w:t>
      </w:r>
    </w:p>
    <w:p w:rsidR="00E36A15" w:rsidRPr="00E36A15" w:rsidRDefault="00E36A15" w:rsidP="00E36A15">
      <w:pPr>
        <w:numPr>
          <w:ilvl w:val="0"/>
          <w:numId w:val="7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Dataset Link:</w:t>
      </w:r>
      <w:r w:rsidRPr="00E36A15">
        <w:rPr>
          <w:lang w:bidi="te-IN"/>
        </w:rPr>
        <w:t xml:space="preserve"> https://drive.google.com/file/d/1iV5PfYAmI6YP0_0S4KYy1ZahHOqMgDbM/view</w:t>
      </w:r>
    </w:p>
    <w:p w:rsidR="00E36A15" w:rsidRPr="00E36A15" w:rsidRDefault="00E36A15" w:rsidP="00E36A15">
      <w:pPr>
        <w:numPr>
          <w:ilvl w:val="0"/>
          <w:numId w:val="7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GitHub:</w:t>
      </w:r>
      <w:r w:rsidRPr="00E36A15">
        <w:rPr>
          <w:lang w:bidi="te-IN"/>
        </w:rPr>
        <w:t xml:space="preserve"> </w:t>
      </w:r>
      <w:hyperlink r:id="rId12" w:history="1">
        <w:r w:rsidRPr="00E36A15">
          <w:rPr>
            <w:color w:val="0000FF"/>
            <w:u w:val="single"/>
            <w:lang w:bidi="te-IN"/>
          </w:rPr>
          <w:t>https://github.com/your-username/traffic-telligence</w:t>
        </w:r>
      </w:hyperlink>
    </w:p>
    <w:p w:rsidR="00B31456" w:rsidRPr="00E36A15" w:rsidRDefault="00E36A15" w:rsidP="00B31456">
      <w:pPr>
        <w:numPr>
          <w:ilvl w:val="0"/>
          <w:numId w:val="7"/>
        </w:numPr>
        <w:spacing w:before="100" w:beforeAutospacing="1" w:after="100" w:afterAutospacing="1"/>
        <w:rPr>
          <w:lang w:bidi="te-IN"/>
        </w:rPr>
      </w:pPr>
      <w:r w:rsidRPr="00E36A15">
        <w:rPr>
          <w:b/>
          <w:bCs/>
          <w:lang w:bidi="te-IN"/>
        </w:rPr>
        <w:t>Project Demo:</w:t>
      </w:r>
      <w:r w:rsidR="00B31456">
        <w:t xml:space="preserve">  </w:t>
      </w:r>
      <w:r w:rsidR="00B31456" w:rsidRPr="00B31456">
        <w:rPr>
          <w:lang w:bidi="te-IN"/>
        </w:rPr>
        <w:t>https://youtu.be/IuEKecKAwMc</w:t>
      </w:r>
    </w:p>
    <w:p w:rsidR="00724DAC" w:rsidRDefault="00724DAC"/>
    <w:sectPr w:rsidR="00724DAC" w:rsidSect="008A4F3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E6A00"/>
    <w:multiLevelType w:val="multilevel"/>
    <w:tmpl w:val="86A84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151FA6"/>
    <w:multiLevelType w:val="multilevel"/>
    <w:tmpl w:val="91921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4BF3C4C"/>
    <w:multiLevelType w:val="multilevel"/>
    <w:tmpl w:val="01D80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AF3C14"/>
    <w:multiLevelType w:val="multilevel"/>
    <w:tmpl w:val="F6E8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5820F2"/>
    <w:multiLevelType w:val="multilevel"/>
    <w:tmpl w:val="14E4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3E1585F"/>
    <w:multiLevelType w:val="multilevel"/>
    <w:tmpl w:val="E77C0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0C232A4"/>
    <w:multiLevelType w:val="multilevel"/>
    <w:tmpl w:val="EB223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attachedTemplate r:id="rId1"/>
  <w:defaultTabStop w:val="720"/>
  <w:noPunctuationKerning/>
  <w:characterSpacingControl w:val="doNotCompress"/>
  <w:compat/>
  <w:rsids>
    <w:rsidRoot w:val="00E36A15"/>
    <w:rsid w:val="001C5805"/>
    <w:rsid w:val="00470ECF"/>
    <w:rsid w:val="004B3535"/>
    <w:rsid w:val="00724DAC"/>
    <w:rsid w:val="00821739"/>
    <w:rsid w:val="00836A57"/>
    <w:rsid w:val="008A4F36"/>
    <w:rsid w:val="008B3B7E"/>
    <w:rsid w:val="009B0CAA"/>
    <w:rsid w:val="00A07CB9"/>
    <w:rsid w:val="00B31456"/>
    <w:rsid w:val="00BF6270"/>
    <w:rsid w:val="00C44196"/>
    <w:rsid w:val="00D273CF"/>
    <w:rsid w:val="00E36A15"/>
    <w:rsid w:val="00E71C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e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A57"/>
    <w:rPr>
      <w:sz w:val="24"/>
      <w:szCs w:val="24"/>
      <w:lang w:bidi="ar-SA"/>
    </w:rPr>
  </w:style>
  <w:style w:type="paragraph" w:styleId="Heading3">
    <w:name w:val="heading 3"/>
    <w:basedOn w:val="Normal"/>
    <w:link w:val="Heading3Char"/>
    <w:uiPriority w:val="9"/>
    <w:qFormat/>
    <w:rsid w:val="00E36A15"/>
    <w:pPr>
      <w:spacing w:before="100" w:beforeAutospacing="1" w:after="100" w:afterAutospacing="1"/>
      <w:outlineLvl w:val="2"/>
    </w:pPr>
    <w:rPr>
      <w:b/>
      <w:bCs/>
      <w:sz w:val="27"/>
      <w:szCs w:val="27"/>
      <w:lang w:bidi="te-IN"/>
    </w:rPr>
  </w:style>
  <w:style w:type="paragraph" w:styleId="Heading4">
    <w:name w:val="heading 4"/>
    <w:basedOn w:val="Normal"/>
    <w:link w:val="Heading4Char"/>
    <w:uiPriority w:val="9"/>
    <w:qFormat/>
    <w:rsid w:val="00E36A15"/>
    <w:pPr>
      <w:spacing w:before="100" w:beforeAutospacing="1" w:after="100" w:afterAutospacing="1"/>
      <w:outlineLvl w:val="3"/>
    </w:pPr>
    <w:rPr>
      <w:b/>
      <w:bCs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36A15"/>
    <w:rPr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36A15"/>
    <w:rPr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36A15"/>
    <w:pPr>
      <w:spacing w:before="100" w:beforeAutospacing="1" w:after="100" w:afterAutospacing="1"/>
    </w:pPr>
    <w:rPr>
      <w:lang w:bidi="te-IN"/>
    </w:rPr>
  </w:style>
  <w:style w:type="character" w:styleId="Strong">
    <w:name w:val="Strong"/>
    <w:basedOn w:val="DefaultParagraphFont"/>
    <w:uiPriority w:val="22"/>
    <w:qFormat/>
    <w:rsid w:val="00E36A1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36A1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456"/>
    <w:rPr>
      <w:rFonts w:ascii="Tahoma" w:hAnsi="Tahoma" w:cs="Tahoma"/>
      <w:sz w:val="16"/>
      <w:szCs w:val="16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B3145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55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your-username/traffic-telligenc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Kannada_Unicode_200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Kannada_Unicode_2003</Template>
  <TotalTime>9</TotalTime>
  <Pages>6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Kannada Ganaka Parashat</Company>
  <LinksUpToDate>false</LinksUpToDate>
  <CharactersWithSpaces>3390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2025-06-28T10:39:00Z</dcterms:created>
  <dcterms:modified xsi:type="dcterms:W3CDTF">2025-06-28T11:41:00Z</dcterms:modified>
</cp:coreProperties>
</file>